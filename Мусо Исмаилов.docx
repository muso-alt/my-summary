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216" w:rsidRDefault="00E070F8" w:rsidP="00141A4C">
      <w:pPr>
        <w:pStyle w:val="a5"/>
      </w:pPr>
      <w:r>
        <w:t>Мусо Исмаилов</w:t>
      </w:r>
    </w:p>
    <w:p w:rsidR="00141A4C" w:rsidRPr="00E070F8" w:rsidRDefault="00E070F8" w:rsidP="00141A4C">
      <w:proofErr w:type="spellStart"/>
      <w:r>
        <w:t>Г.Ташкент</w:t>
      </w:r>
      <w:proofErr w:type="spellEnd"/>
      <w:r>
        <w:t xml:space="preserve">, </w:t>
      </w:r>
      <w:proofErr w:type="spellStart"/>
      <w:r>
        <w:t>Шайхантахурский</w:t>
      </w:r>
      <w:proofErr w:type="spellEnd"/>
      <w:r>
        <w:t xml:space="preserve"> район, 100042</w:t>
      </w:r>
      <w:r w:rsidR="00141A4C">
        <w:rPr>
          <w:lang w:bidi="ru-RU"/>
        </w:rPr>
        <w:t> | </w:t>
      </w:r>
      <w:r>
        <w:t>+998 93 393-69-39</w:t>
      </w:r>
      <w:r w:rsidR="00141A4C">
        <w:rPr>
          <w:lang w:bidi="ru-RU"/>
        </w:rPr>
        <w:t> | </w:t>
      </w:r>
      <w:proofErr w:type="spellStart"/>
      <w:r>
        <w:rPr>
          <w:lang w:val="en-US"/>
        </w:rPr>
        <w:t>musoismailov</w:t>
      </w:r>
      <w:proofErr w:type="spellEnd"/>
      <w:r w:rsidRPr="00E070F8">
        <w:t>16@</w:t>
      </w:r>
      <w:proofErr w:type="spellStart"/>
      <w:r>
        <w:rPr>
          <w:lang w:val="en-US"/>
        </w:rPr>
        <w:t>gmail</w:t>
      </w:r>
      <w:proofErr w:type="spellEnd"/>
      <w:r w:rsidRPr="00E070F8">
        <w:t>.</w:t>
      </w:r>
      <w:r>
        <w:rPr>
          <w:lang w:val="en-US"/>
        </w:rPr>
        <w:t>com</w:t>
      </w:r>
    </w:p>
    <w:p w:rsidR="006270A9" w:rsidRDefault="0007354D" w:rsidP="00141A4C">
      <w:pPr>
        <w:pStyle w:val="1"/>
      </w:pPr>
      <w:sdt>
        <w:sdtPr>
          <w:alias w:val="Цель:"/>
          <w:tag w:val="Цель:"/>
          <w:id w:val="-731932020"/>
          <w:placeholder>
            <w:docPart w:val="EBB9D01FC20F48EBB62BC86D71FE3D02"/>
          </w:placeholder>
          <w:temporary/>
          <w:showingPlcHdr/>
          <w15:appearance w15:val="hidden"/>
        </w:sdtPr>
        <w:sdtEndPr/>
        <w:sdtContent>
          <w:r w:rsidR="009D5933">
            <w:rPr>
              <w:lang w:bidi="ru-RU"/>
            </w:rPr>
            <w:t>Цель</w:t>
          </w:r>
        </w:sdtContent>
      </w:sdt>
    </w:p>
    <w:p w:rsidR="006270A9" w:rsidRPr="0038330B" w:rsidRDefault="0038330B">
      <w:r>
        <w:t xml:space="preserve">Стать </w:t>
      </w:r>
      <w:r w:rsidR="00E05C2F">
        <w:t xml:space="preserve">программистом уровня </w:t>
      </w:r>
      <w:r w:rsidR="00E05C2F" w:rsidRPr="00E05C2F">
        <w:t>“</w:t>
      </w:r>
      <w:r w:rsidR="00E05C2F">
        <w:t>сеньор</w:t>
      </w:r>
      <w:r w:rsidR="00E05C2F" w:rsidRPr="00E05C2F">
        <w:t>”</w:t>
      </w:r>
      <w:r w:rsidR="00E05C2F">
        <w:t xml:space="preserve"> в области разработки игр</w:t>
      </w:r>
      <w:r>
        <w:t xml:space="preserve"> </w:t>
      </w:r>
    </w:p>
    <w:sdt>
      <w:sdtPr>
        <w:alias w:val="Образование:"/>
        <w:tag w:val="Образование:"/>
        <w:id w:val="807127995"/>
        <w:placeholder>
          <w:docPart w:val="F16D7A110CB243368B5FFE36545E16F4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1"/>
          </w:pPr>
          <w:r>
            <w:rPr>
              <w:lang w:bidi="ru-RU"/>
            </w:rPr>
            <w:t>Образование</w:t>
          </w:r>
        </w:p>
      </w:sdtContent>
    </w:sdt>
    <w:p w:rsidR="006270A9" w:rsidRPr="00E05C2F" w:rsidRDefault="006E373C">
      <w:pPr>
        <w:pStyle w:val="2"/>
      </w:pPr>
      <w:r>
        <w:rPr>
          <w:lang w:bidi="ru-RU"/>
        </w:rPr>
        <w:t>Компьютерный инже</w:t>
      </w:r>
      <w:r>
        <w:rPr>
          <w:lang w:bidi="ru-RU"/>
        </w:rPr>
        <w:t>нер</w:t>
      </w:r>
      <w:r w:rsidR="009D5933">
        <w:rPr>
          <w:lang w:bidi="ru-RU"/>
        </w:rPr>
        <w:t>| </w:t>
      </w:r>
      <w:r w:rsidR="00E05C2F">
        <w:rPr>
          <w:lang w:bidi="ru-RU"/>
        </w:rPr>
        <w:t xml:space="preserve">с 2017 по </w:t>
      </w:r>
      <w:r w:rsidR="00E070F8">
        <w:t>2019</w:t>
      </w:r>
      <w:r w:rsidR="00E05C2F">
        <w:t xml:space="preserve"> гг</w:t>
      </w:r>
      <w:r w:rsidR="009D5933">
        <w:rPr>
          <w:lang w:bidi="ru-RU"/>
        </w:rPr>
        <w:t> | </w:t>
      </w:r>
      <w:r w:rsidR="00E070F8">
        <w:t>Колледж</w:t>
      </w:r>
      <w:r>
        <w:t xml:space="preserve"> </w:t>
      </w:r>
      <w:r>
        <w:rPr>
          <w:lang w:val="en-US"/>
        </w:rPr>
        <w:t>MNKH</w:t>
      </w:r>
    </w:p>
    <w:p w:rsidR="006270A9" w:rsidRDefault="00E070F8" w:rsidP="001B29CF">
      <w:pPr>
        <w:pStyle w:val="a"/>
      </w:pPr>
      <w:r>
        <w:rPr>
          <w:lang w:bidi="ru-RU"/>
        </w:rPr>
        <w:t>Специализация в дипломе</w:t>
      </w:r>
      <w:r w:rsidRPr="00E070F8">
        <w:rPr>
          <w:lang w:bidi="ru-RU"/>
        </w:rPr>
        <w:t xml:space="preserve">: </w:t>
      </w:r>
      <w:r w:rsidR="006E373C">
        <w:rPr>
          <w:lang w:bidi="ru-RU"/>
        </w:rPr>
        <w:t>Компьютерный инженер.</w:t>
      </w:r>
    </w:p>
    <w:p w:rsidR="006270A9" w:rsidRPr="00E070F8" w:rsidRDefault="00E070F8" w:rsidP="001B29CF">
      <w:pPr>
        <w:pStyle w:val="a"/>
        <w:rPr>
          <w:rFonts w:asciiTheme="majorHAnsi" w:hAnsiTheme="majorHAnsi"/>
        </w:rPr>
      </w:pPr>
      <w:r>
        <w:rPr>
          <w:rFonts w:asciiTheme="majorHAnsi" w:hAnsiTheme="majorHAnsi" w:cs="Arial"/>
          <w:color w:val="202124"/>
          <w:shd w:val="clear" w:color="auto" w:fill="FFFFFF"/>
        </w:rPr>
        <w:t>Учился в школе с применением у</w:t>
      </w:r>
      <w:r w:rsidRPr="00E070F8">
        <w:rPr>
          <w:rFonts w:asciiTheme="majorHAnsi" w:hAnsiTheme="majorHAnsi" w:cs="Arial"/>
          <w:color w:val="202124"/>
          <w:shd w:val="clear" w:color="auto" w:fill="FFFFFF"/>
        </w:rPr>
        <w:t>чебно-производственный комбинат</w:t>
      </w:r>
      <w:r>
        <w:rPr>
          <w:rFonts w:asciiTheme="majorHAnsi" w:hAnsiTheme="majorHAnsi" w:cs="Arial"/>
          <w:color w:val="202124"/>
          <w:shd w:val="clear" w:color="auto" w:fill="FFFFFF"/>
        </w:rPr>
        <w:t>а</w:t>
      </w:r>
    </w:p>
    <w:p w:rsidR="006270A9" w:rsidRDefault="006E373C">
      <w:pPr>
        <w:pStyle w:val="2"/>
      </w:pPr>
      <w:r>
        <w:t>Прикладная информатика бакалавр</w:t>
      </w:r>
      <w:r w:rsidR="009D5933">
        <w:rPr>
          <w:lang w:bidi="ru-RU"/>
        </w:rPr>
        <w:t> | </w:t>
      </w:r>
      <w:r w:rsidR="00D571ED">
        <w:rPr>
          <w:lang w:bidi="ru-RU"/>
        </w:rPr>
        <w:t>с 2020 г</w:t>
      </w:r>
      <w:r w:rsidR="009D5933">
        <w:rPr>
          <w:lang w:bidi="ru-RU"/>
        </w:rPr>
        <w:t> |</w:t>
      </w:r>
      <w:r w:rsidRPr="006E373C">
        <w:t xml:space="preserve"> </w:t>
      </w:r>
      <w:r w:rsidRPr="006E373C">
        <w:rPr>
          <w:lang w:bidi="ru-RU"/>
        </w:rPr>
        <w:t>тольяттинский государственный университет</w:t>
      </w:r>
    </w:p>
    <w:p w:rsidR="006270A9" w:rsidRPr="006E373C" w:rsidRDefault="006E373C">
      <w:pPr>
        <w:pStyle w:val="a"/>
      </w:pPr>
      <w:r w:rsidRPr="006E373C">
        <w:rPr>
          <w:rFonts w:cs="Arial"/>
          <w:color w:val="525C66"/>
          <w:shd w:val="clear" w:color="auto" w:fill="FFFFFF"/>
        </w:rPr>
        <w:t>Цифровая трансформация бизнеса</w:t>
      </w:r>
    </w:p>
    <w:p w:rsidR="006270A9" w:rsidRDefault="006E373C">
      <w:pPr>
        <w:pStyle w:val="a"/>
      </w:pPr>
      <w:r>
        <w:rPr>
          <w:lang w:bidi="ru-RU"/>
        </w:rPr>
        <w:t>Обучение основ алгоритмов, строение бизнес идей в сфере ИТ, внедрение и понимание математических структур в программирование и т.д.</w:t>
      </w:r>
    </w:p>
    <w:p w:rsidR="006270A9" w:rsidRDefault="006E373C">
      <w:pPr>
        <w:pStyle w:val="a"/>
      </w:pPr>
      <w:r>
        <w:rPr>
          <w:lang w:bidi="ru-RU"/>
        </w:rPr>
        <w:t>Проектные работы по продвижению ИТ продукта на нынешнем онлайн рынке</w:t>
      </w:r>
    </w:p>
    <w:sdt>
      <w:sdtPr>
        <w:alias w:val="Навыки и умения:"/>
        <w:tag w:val="Навыки и умения:"/>
        <w:id w:val="458624136"/>
        <w:placeholder>
          <w:docPart w:val="7CDBFE3CA6B14F329F69D307CDC4C783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1"/>
          </w:pPr>
          <w:r>
            <w:rPr>
              <w:lang w:bidi="ru-RU"/>
            </w:rPr>
            <w:t>Навыки и умения</w:t>
          </w:r>
        </w:p>
      </w:sdtContent>
    </w:sdt>
    <w:p w:rsidR="006E373C" w:rsidRDefault="006E373C" w:rsidP="006E373C">
      <w:pPr>
        <w:pStyle w:val="2"/>
      </w:pPr>
      <w:r>
        <w:t>В программировании</w:t>
      </w:r>
    </w:p>
    <w:p w:rsidR="005D2CB2" w:rsidRDefault="005D2CB2" w:rsidP="006E373C">
      <w:pPr>
        <w:pStyle w:val="a"/>
      </w:pPr>
      <w:r>
        <w:rPr>
          <w:lang w:val="en-US"/>
        </w:rPr>
        <w:t>Java</w:t>
      </w:r>
      <w:r w:rsidRPr="005D2CB2">
        <w:t>, .</w:t>
      </w:r>
      <w:r>
        <w:rPr>
          <w:lang w:val="en-US"/>
        </w:rPr>
        <w:t>NET</w:t>
      </w:r>
      <w:r w:rsidRPr="005D2CB2">
        <w:t xml:space="preserve"> </w:t>
      </w:r>
      <w:r>
        <w:rPr>
          <w:lang w:val="en-US"/>
        </w:rPr>
        <w:t>C</w:t>
      </w:r>
      <w:r w:rsidRPr="005D2CB2">
        <w:t xml:space="preserve">#, </w:t>
      </w:r>
      <w:r>
        <w:rPr>
          <w:lang w:val="en-US"/>
        </w:rPr>
        <w:t>C</w:t>
      </w:r>
      <w:r w:rsidRPr="005D2CB2">
        <w:t xml:space="preserve">++, </w:t>
      </w:r>
      <w:r>
        <w:rPr>
          <w:lang w:val="en-US"/>
        </w:rPr>
        <w:t>PHP</w:t>
      </w:r>
      <w:r w:rsidRPr="005D2CB2">
        <w:t xml:space="preserve">, </w:t>
      </w:r>
      <w:r>
        <w:rPr>
          <w:lang w:val="en-US"/>
        </w:rPr>
        <w:t>JavaScript</w:t>
      </w:r>
      <w:r w:rsidRPr="005D2CB2">
        <w:t>.</w:t>
      </w:r>
    </w:p>
    <w:p w:rsidR="002439B8" w:rsidRDefault="005D2CB2" w:rsidP="002439B8">
      <w:pPr>
        <w:pStyle w:val="a"/>
      </w:pPr>
      <w:r>
        <w:t>Чистый и читабельный код,</w:t>
      </w:r>
      <w:r w:rsidR="00174FCA" w:rsidRPr="00174FCA">
        <w:t xml:space="preserve"> </w:t>
      </w:r>
      <w:r w:rsidR="00174FCA">
        <w:t>строгое с</w:t>
      </w:r>
      <w:r>
        <w:t xml:space="preserve">облюдение код </w:t>
      </w:r>
      <w:proofErr w:type="spellStart"/>
      <w:r>
        <w:t>стайла</w:t>
      </w:r>
      <w:proofErr w:type="spellEnd"/>
      <w:r w:rsidR="002439B8">
        <w:t xml:space="preserve"> </w:t>
      </w:r>
    </w:p>
    <w:p w:rsidR="006E373C" w:rsidRDefault="005D2CB2" w:rsidP="006E373C">
      <w:pPr>
        <w:pStyle w:val="a"/>
      </w:pPr>
      <w:r>
        <w:t>Знание и практическое применение ООП И КОП</w:t>
      </w:r>
      <w:r w:rsidRPr="005D2CB2">
        <w:t xml:space="preserve"> </w:t>
      </w:r>
    </w:p>
    <w:p w:rsidR="000354DC" w:rsidRDefault="000354DC" w:rsidP="006E373C">
      <w:pPr>
        <w:pStyle w:val="a"/>
      </w:pPr>
      <w:r>
        <w:t xml:space="preserve">Соблюдение принципов </w:t>
      </w:r>
      <w:r>
        <w:rPr>
          <w:lang w:val="en-US"/>
        </w:rPr>
        <w:t>SOLID</w:t>
      </w:r>
      <w:r w:rsidRPr="000354DC">
        <w:t xml:space="preserve">, </w:t>
      </w:r>
      <w:r>
        <w:rPr>
          <w:lang w:val="en-US"/>
        </w:rPr>
        <w:t>KISS</w:t>
      </w:r>
      <w:r w:rsidRPr="000354DC">
        <w:t xml:space="preserve">, </w:t>
      </w:r>
      <w:r>
        <w:rPr>
          <w:lang w:val="en-US"/>
        </w:rPr>
        <w:t>DRY</w:t>
      </w:r>
      <w:r w:rsidRPr="000354DC">
        <w:t xml:space="preserve">, </w:t>
      </w:r>
      <w:r>
        <w:rPr>
          <w:lang w:val="en-US"/>
        </w:rPr>
        <w:t>YAGNI</w:t>
      </w:r>
      <w:r w:rsidRPr="000354DC">
        <w:t xml:space="preserve">, </w:t>
      </w:r>
      <w:r>
        <w:rPr>
          <w:lang w:val="en-US"/>
        </w:rPr>
        <w:t>BDUF</w:t>
      </w:r>
      <w:r>
        <w:t xml:space="preserve"> и </w:t>
      </w:r>
      <w:r>
        <w:rPr>
          <w:lang w:val="en-US"/>
        </w:rPr>
        <w:t>APO</w:t>
      </w:r>
    </w:p>
    <w:p w:rsidR="005D2CB2" w:rsidRDefault="005D2CB2" w:rsidP="006E373C">
      <w:pPr>
        <w:pStyle w:val="a"/>
      </w:pPr>
      <w:r>
        <w:t>Знание паттернов проектирования</w:t>
      </w:r>
    </w:p>
    <w:p w:rsidR="005D2CB2" w:rsidRDefault="005D2CB2" w:rsidP="005D2CB2">
      <w:pPr>
        <w:pStyle w:val="a"/>
      </w:pPr>
      <w:r>
        <w:t>Умение отличать хороший код от плохого</w:t>
      </w:r>
    </w:p>
    <w:p w:rsidR="0038330B" w:rsidRDefault="0038330B" w:rsidP="005D2CB2">
      <w:pPr>
        <w:pStyle w:val="a"/>
      </w:pPr>
      <w:r>
        <w:rPr>
          <w:lang w:val="en-US"/>
        </w:rPr>
        <w:t>GIT</w:t>
      </w:r>
    </w:p>
    <w:p w:rsidR="005D2CB2" w:rsidRDefault="005D2CB2" w:rsidP="006E373C">
      <w:pPr>
        <w:pStyle w:val="a"/>
      </w:pPr>
      <w:r>
        <w:t xml:space="preserve">Профессиональное знание </w:t>
      </w:r>
      <w:proofErr w:type="spellStart"/>
      <w:r>
        <w:rPr>
          <w:lang w:val="en-US"/>
        </w:rPr>
        <w:t>MonoBehavior</w:t>
      </w:r>
      <w:proofErr w:type="spellEnd"/>
      <w:r w:rsidRPr="005D2CB2">
        <w:t xml:space="preserve"> </w:t>
      </w:r>
      <w:r>
        <w:rPr>
          <w:lang w:val="en-US"/>
        </w:rPr>
        <w:t>C</w:t>
      </w:r>
      <w:r w:rsidRPr="005D2CB2">
        <w:t xml:space="preserve"># </w:t>
      </w:r>
      <w:r>
        <w:rPr>
          <w:lang w:val="en-US"/>
        </w:rPr>
        <w:t>Unity</w:t>
      </w:r>
      <w:r w:rsidRPr="005D2CB2">
        <w:t>3</w:t>
      </w:r>
      <w:r>
        <w:rPr>
          <w:lang w:val="en-US"/>
        </w:rPr>
        <w:t>D</w:t>
      </w:r>
      <w:r w:rsidRPr="005D2CB2">
        <w:t>.</w:t>
      </w:r>
    </w:p>
    <w:p w:rsidR="0038330B" w:rsidRDefault="005D2CB2" w:rsidP="0038330B">
      <w:pPr>
        <w:pStyle w:val="a"/>
      </w:pPr>
      <w:r>
        <w:t xml:space="preserve">Претендент на уровень </w:t>
      </w:r>
      <w:r>
        <w:rPr>
          <w:lang w:val="en-US"/>
        </w:rPr>
        <w:t xml:space="preserve">Middle </w:t>
      </w:r>
      <w:r>
        <w:t>программиста</w:t>
      </w:r>
    </w:p>
    <w:p w:rsidR="005D2CB2" w:rsidRDefault="005D2CB2" w:rsidP="005D2CB2">
      <w:pPr>
        <w:pStyle w:val="2"/>
      </w:pPr>
      <w:r>
        <w:t>Особые навыки</w:t>
      </w:r>
    </w:p>
    <w:p w:rsidR="005D2CB2" w:rsidRDefault="005D2CB2" w:rsidP="006E373C">
      <w:pPr>
        <w:pStyle w:val="a"/>
      </w:pPr>
      <w:r>
        <w:t>Работа в команде</w:t>
      </w:r>
    </w:p>
    <w:p w:rsidR="002439B8" w:rsidRDefault="005D2CB2" w:rsidP="002439B8">
      <w:pPr>
        <w:pStyle w:val="a"/>
      </w:pPr>
      <w:r>
        <w:t>Понимание чего хочет заказчик/менеджер/</w:t>
      </w:r>
      <w:proofErr w:type="spellStart"/>
      <w:r>
        <w:t>тимлид</w:t>
      </w:r>
      <w:proofErr w:type="spellEnd"/>
      <w:r w:rsidR="002439B8">
        <w:t xml:space="preserve"> </w:t>
      </w:r>
    </w:p>
    <w:p w:rsidR="005D2CB2" w:rsidRPr="005D2CB2" w:rsidRDefault="005D2CB2" w:rsidP="005D2CB2">
      <w:pPr>
        <w:pStyle w:val="a"/>
      </w:pPr>
      <w:r>
        <w:t xml:space="preserve">Монтаж видеоролика в </w:t>
      </w:r>
      <w:r>
        <w:rPr>
          <w:lang w:val="en-US"/>
        </w:rPr>
        <w:t>Vegas</w:t>
      </w:r>
      <w:r w:rsidRPr="005D2CB2">
        <w:t xml:space="preserve"> </w:t>
      </w:r>
      <w:r>
        <w:rPr>
          <w:lang w:val="en-US"/>
        </w:rPr>
        <w:t>Pro</w:t>
      </w:r>
      <w:r w:rsidRPr="005D2CB2">
        <w:t xml:space="preserve"> и </w:t>
      </w:r>
      <w:r>
        <w:rPr>
          <w:lang w:val="en-US"/>
        </w:rPr>
        <w:t>Adobe</w:t>
      </w:r>
      <w:r w:rsidRPr="005D2CB2">
        <w:t xml:space="preserve"> </w:t>
      </w:r>
      <w:r>
        <w:rPr>
          <w:lang w:val="en-US"/>
        </w:rPr>
        <w:t>After</w:t>
      </w:r>
      <w:r w:rsidRPr="005D2CB2">
        <w:t xml:space="preserve"> </w:t>
      </w:r>
      <w:r>
        <w:rPr>
          <w:lang w:val="en-US"/>
        </w:rPr>
        <w:t>Effects</w:t>
      </w:r>
    </w:p>
    <w:p w:rsidR="005D2CB2" w:rsidRPr="005D2CB2" w:rsidRDefault="005D2CB2" w:rsidP="005D2CB2">
      <w:pPr>
        <w:pStyle w:val="a"/>
      </w:pPr>
      <w:proofErr w:type="spellStart"/>
      <w:r>
        <w:t>Портирование</w:t>
      </w:r>
      <w:proofErr w:type="spellEnd"/>
      <w:r>
        <w:t xml:space="preserve"> для мобильных устройств и выпуск на </w:t>
      </w:r>
      <w:r>
        <w:rPr>
          <w:lang w:val="en-US"/>
        </w:rPr>
        <w:t>App</w:t>
      </w:r>
      <w:r w:rsidRPr="005D2CB2">
        <w:t xml:space="preserve"> </w:t>
      </w:r>
      <w:r>
        <w:rPr>
          <w:lang w:val="en-US"/>
        </w:rPr>
        <w:t>Store</w:t>
      </w:r>
      <w:r w:rsidRPr="005D2CB2">
        <w:t xml:space="preserve"> и </w:t>
      </w:r>
      <w:r>
        <w:rPr>
          <w:lang w:val="en-US"/>
        </w:rPr>
        <w:t>Play</w:t>
      </w:r>
      <w:r w:rsidRPr="005D2CB2">
        <w:t xml:space="preserve"> </w:t>
      </w:r>
      <w:r>
        <w:rPr>
          <w:lang w:val="en-US"/>
        </w:rPr>
        <w:t>Market</w:t>
      </w:r>
    </w:p>
    <w:p w:rsidR="005D2CB2" w:rsidRPr="00D571ED" w:rsidRDefault="005D2CB2" w:rsidP="005D2CB2">
      <w:pPr>
        <w:pStyle w:val="a"/>
      </w:pPr>
      <w:r>
        <w:t xml:space="preserve">Собственные готовые продукты на </w:t>
      </w:r>
      <w:r>
        <w:rPr>
          <w:lang w:val="en-US"/>
        </w:rPr>
        <w:t>Play</w:t>
      </w:r>
      <w:r w:rsidRPr="005D2CB2">
        <w:t xml:space="preserve"> </w:t>
      </w:r>
      <w:r>
        <w:rPr>
          <w:lang w:val="en-US"/>
        </w:rPr>
        <w:t>Market</w:t>
      </w:r>
    </w:p>
    <w:p w:rsidR="00D571ED" w:rsidRDefault="00D571ED" w:rsidP="005D2CB2">
      <w:pPr>
        <w:pStyle w:val="a"/>
      </w:pPr>
      <w:r>
        <w:t xml:space="preserve">Любопытство и ответственность </w:t>
      </w:r>
    </w:p>
    <w:p w:rsidR="00174FCA" w:rsidRDefault="0038330B" w:rsidP="00174FCA">
      <w:pPr>
        <w:pStyle w:val="a"/>
      </w:pPr>
      <w:r>
        <w:t>Помощь коллегам в тех или иных задачах, легкое и доступное объяснение материала с моей стороны</w:t>
      </w:r>
    </w:p>
    <w:p w:rsidR="00174FCA" w:rsidRDefault="00174FCA" w:rsidP="00174FCA">
      <w:pPr>
        <w:pStyle w:val="2"/>
      </w:pPr>
      <w:r>
        <w:t>Языки</w:t>
      </w:r>
    </w:p>
    <w:p w:rsidR="00174FCA" w:rsidRDefault="00174FCA" w:rsidP="00174FCA">
      <w:pPr>
        <w:pStyle w:val="a"/>
      </w:pPr>
      <w:r>
        <w:t>Уверенное знание русского и узбекского языка</w:t>
      </w:r>
    </w:p>
    <w:p w:rsidR="00174FCA" w:rsidRPr="006E373C" w:rsidRDefault="00174FCA" w:rsidP="00174FCA">
      <w:pPr>
        <w:pStyle w:val="a"/>
      </w:pPr>
      <w:r>
        <w:t>Знание английского языка на разговорном уровне (</w:t>
      </w:r>
      <w:r w:rsidRPr="00174FCA">
        <w:rPr>
          <w:lang w:val="en-US"/>
        </w:rPr>
        <w:t>intermediate</w:t>
      </w:r>
      <w:r>
        <w:t>)</w:t>
      </w:r>
    </w:p>
    <w:sdt>
      <w:sdtPr>
        <w:alias w:val="Опыт работы:"/>
        <w:tag w:val="Опыт работы:"/>
        <w:id w:val="171684534"/>
        <w:placeholder>
          <w:docPart w:val="F195DF02D38D4B17A0B9423426DE7E9E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1"/>
          </w:pPr>
          <w:r>
            <w:rPr>
              <w:lang w:bidi="ru-RU"/>
            </w:rPr>
            <w:t>Опыт работы</w:t>
          </w:r>
        </w:p>
      </w:sdtContent>
    </w:sdt>
    <w:p w:rsidR="006270A9" w:rsidRPr="005D2CB2" w:rsidRDefault="005D2CB2">
      <w:pPr>
        <w:pStyle w:val="2"/>
      </w:pPr>
      <w:r>
        <w:t>Юнити Разработчик</w:t>
      </w:r>
      <w:r w:rsidR="009D5933">
        <w:rPr>
          <w:lang w:bidi="ru-RU"/>
        </w:rPr>
        <w:t> | </w:t>
      </w:r>
      <w:r>
        <w:rPr>
          <w:lang w:val="en-US"/>
        </w:rPr>
        <w:t>OOO</w:t>
      </w:r>
      <w:r w:rsidRPr="005D2CB2">
        <w:t xml:space="preserve"> </w:t>
      </w:r>
      <w:r>
        <w:rPr>
          <w:lang w:val="en-US"/>
        </w:rPr>
        <w:t>Amaya</w:t>
      </w:r>
      <w:r w:rsidRPr="005D2CB2">
        <w:t xml:space="preserve"> </w:t>
      </w:r>
      <w:r>
        <w:rPr>
          <w:lang w:val="en-US"/>
        </w:rPr>
        <w:t>Soft</w:t>
      </w:r>
      <w:r w:rsidR="009D5933">
        <w:rPr>
          <w:lang w:bidi="ru-RU"/>
        </w:rPr>
        <w:t> | </w:t>
      </w:r>
      <w:r>
        <w:t>с 2019.09.24</w:t>
      </w:r>
      <w:r w:rsidR="001F2BDD">
        <w:t xml:space="preserve"> до н.в</w:t>
      </w:r>
    </w:p>
    <w:p w:rsidR="006270A9" w:rsidRPr="002439B8" w:rsidRDefault="002439B8">
      <w:pPr>
        <w:pStyle w:val="a"/>
      </w:pPr>
      <w:r>
        <w:t xml:space="preserve">Основная работа — это разработка детских образовательных </w:t>
      </w:r>
      <w:r w:rsidRPr="002439B8">
        <w:t>2</w:t>
      </w:r>
      <w:r>
        <w:rPr>
          <w:lang w:val="en-US"/>
        </w:rPr>
        <w:t>D</w:t>
      </w:r>
      <w:r w:rsidRPr="002439B8">
        <w:t xml:space="preserve"> </w:t>
      </w:r>
      <w:r>
        <w:t xml:space="preserve">игр в </w:t>
      </w:r>
      <w:r>
        <w:rPr>
          <w:lang w:val="en-US"/>
        </w:rPr>
        <w:t>Unity</w:t>
      </w:r>
      <w:r w:rsidRPr="002439B8">
        <w:t>3</w:t>
      </w:r>
      <w:r>
        <w:rPr>
          <w:lang w:val="en-US"/>
        </w:rPr>
        <w:t>D</w:t>
      </w:r>
    </w:p>
    <w:p w:rsidR="002439B8" w:rsidRDefault="002439B8">
      <w:pPr>
        <w:pStyle w:val="a"/>
      </w:pPr>
      <w:r>
        <w:t xml:space="preserve">Сборка </w:t>
      </w:r>
      <w:r>
        <w:rPr>
          <w:lang w:val="en-US"/>
        </w:rPr>
        <w:t xml:space="preserve">IPA&amp;APK </w:t>
      </w:r>
      <w:proofErr w:type="spellStart"/>
      <w:r>
        <w:t>билдов</w:t>
      </w:r>
      <w:proofErr w:type="spellEnd"/>
    </w:p>
    <w:p w:rsidR="002439B8" w:rsidRDefault="002439B8">
      <w:pPr>
        <w:pStyle w:val="a"/>
      </w:pPr>
      <w:r>
        <w:t xml:space="preserve">Внедрение внутренних покупок в продукт </w:t>
      </w:r>
      <w:r w:rsidRPr="002439B8">
        <w:t>(</w:t>
      </w:r>
      <w:r>
        <w:rPr>
          <w:lang w:val="en-US"/>
        </w:rPr>
        <w:t>INAPP</w:t>
      </w:r>
      <w:r w:rsidRPr="002439B8">
        <w:t>)</w:t>
      </w:r>
    </w:p>
    <w:p w:rsidR="002439B8" w:rsidRDefault="001F2BDD">
      <w:pPr>
        <w:pStyle w:val="a"/>
      </w:pPr>
      <w:r>
        <w:t>Сборка визуальных частей продукта</w:t>
      </w:r>
    </w:p>
    <w:p w:rsidR="006270A9" w:rsidRDefault="001F2BDD">
      <w:pPr>
        <w:pStyle w:val="2"/>
      </w:pPr>
      <w:r>
        <w:t>ВИДЕОМОНТАЖЕР</w:t>
      </w:r>
      <w:r w:rsidR="009D5933">
        <w:rPr>
          <w:lang w:bidi="ru-RU"/>
        </w:rPr>
        <w:t> | </w:t>
      </w:r>
      <w:r>
        <w:t>Государственное учереждение по сбору данных о хлопке из областей страны</w:t>
      </w:r>
      <w:r w:rsidR="009D5933">
        <w:rPr>
          <w:lang w:bidi="ru-RU"/>
        </w:rPr>
        <w:t> | </w:t>
      </w:r>
      <w:r>
        <w:t>2019.02.15 до 2019.08.10</w:t>
      </w:r>
    </w:p>
    <w:p w:rsidR="001B29CF" w:rsidRPr="00174FCA" w:rsidRDefault="001F2BDD" w:rsidP="001B29CF">
      <w:pPr>
        <w:pStyle w:val="a"/>
      </w:pPr>
      <w:r>
        <w:t xml:space="preserve">Основная работа — это создание по согласованию </w:t>
      </w:r>
      <w:proofErr w:type="spellStart"/>
      <w:r>
        <w:t>инфографик</w:t>
      </w:r>
      <w:proofErr w:type="spellEnd"/>
      <w:r>
        <w:t xml:space="preserve"> в программе </w:t>
      </w:r>
      <w:r>
        <w:rPr>
          <w:lang w:val="en-US"/>
        </w:rPr>
        <w:t>Adobe</w:t>
      </w:r>
      <w:r w:rsidRPr="001F2BDD">
        <w:t xml:space="preserve"> </w:t>
      </w:r>
      <w:r>
        <w:rPr>
          <w:lang w:val="en-US"/>
        </w:rPr>
        <w:t>After</w:t>
      </w:r>
      <w:r w:rsidRPr="001F2BDD">
        <w:t xml:space="preserve"> </w:t>
      </w:r>
      <w:r>
        <w:rPr>
          <w:lang w:val="en-US"/>
        </w:rPr>
        <w:t>Effects</w:t>
      </w:r>
      <w:r>
        <w:t xml:space="preserve"> получая данные аналитики с </w:t>
      </w:r>
      <w:r>
        <w:rPr>
          <w:lang w:val="en-US"/>
        </w:rPr>
        <w:t>Excel</w:t>
      </w:r>
    </w:p>
    <w:p w:rsidR="00174FCA" w:rsidRPr="000354DC" w:rsidRDefault="00174FCA" w:rsidP="00174FCA">
      <w:pPr>
        <w:pStyle w:val="1"/>
        <w:rPr>
          <w:lang w:val="en-US"/>
        </w:rPr>
      </w:pPr>
      <w:r>
        <w:t>Полезные ссылки</w:t>
      </w:r>
      <w:r w:rsidR="000354DC">
        <w:rPr>
          <w:lang w:val="en-US"/>
        </w:rPr>
        <w:t>:</w:t>
      </w:r>
    </w:p>
    <w:p w:rsidR="00174FCA" w:rsidRDefault="00174FCA" w:rsidP="00174FCA">
      <w:pPr>
        <w:pStyle w:val="a"/>
        <w:rPr>
          <w:lang w:val="en-US"/>
        </w:rPr>
      </w:pPr>
      <w:hyperlink r:id="rId8" w:history="1">
        <w:r w:rsidRPr="00174FCA">
          <w:rPr>
            <w:rStyle w:val="af2"/>
            <w:lang w:val="en-US"/>
          </w:rPr>
          <w:t>Instag</w:t>
        </w:r>
        <w:r w:rsidRPr="00174FCA">
          <w:rPr>
            <w:rStyle w:val="af2"/>
            <w:lang w:val="en-US"/>
          </w:rPr>
          <w:t>r</w:t>
        </w:r>
        <w:r w:rsidRPr="00174FCA">
          <w:rPr>
            <w:rStyle w:val="af2"/>
            <w:lang w:val="en-US"/>
          </w:rPr>
          <w:t>am</w:t>
        </w:r>
      </w:hyperlink>
    </w:p>
    <w:p w:rsidR="00174FCA" w:rsidRDefault="00174FCA" w:rsidP="00174FCA">
      <w:pPr>
        <w:pStyle w:val="a"/>
        <w:rPr>
          <w:lang w:val="en-US"/>
        </w:rPr>
      </w:pPr>
      <w:hyperlink r:id="rId9" w:history="1">
        <w:r w:rsidRPr="00174FCA">
          <w:rPr>
            <w:rStyle w:val="af2"/>
            <w:lang w:val="en-US"/>
          </w:rPr>
          <w:t>LinkedIn</w:t>
        </w:r>
      </w:hyperlink>
    </w:p>
    <w:p w:rsidR="00174FCA" w:rsidRDefault="00174FCA" w:rsidP="00174FCA">
      <w:pPr>
        <w:pStyle w:val="a"/>
        <w:rPr>
          <w:lang w:val="en-US"/>
        </w:rPr>
      </w:pPr>
      <w:hyperlink r:id="rId10" w:history="1">
        <w:r w:rsidRPr="00174FCA">
          <w:rPr>
            <w:rStyle w:val="af2"/>
            <w:lang w:val="en-US"/>
          </w:rPr>
          <w:t>GitHub</w:t>
        </w:r>
      </w:hyperlink>
    </w:p>
    <w:p w:rsidR="00174FCA" w:rsidRPr="00174FCA" w:rsidRDefault="00174FCA" w:rsidP="00174FCA">
      <w:pPr>
        <w:pStyle w:val="a"/>
        <w:rPr>
          <w:lang w:val="en-US"/>
        </w:rPr>
      </w:pPr>
      <w:hyperlink r:id="rId11" w:history="1">
        <w:r w:rsidRPr="00174FCA">
          <w:rPr>
            <w:rStyle w:val="af2"/>
            <w:lang w:val="en-US"/>
          </w:rPr>
          <w:t>Telegram</w:t>
        </w:r>
      </w:hyperlink>
    </w:p>
    <w:p w:rsidR="00174FCA" w:rsidRPr="00174FCA" w:rsidRDefault="00174FCA" w:rsidP="00174FCA">
      <w:pPr>
        <w:pStyle w:val="a"/>
        <w:numPr>
          <w:ilvl w:val="0"/>
          <w:numId w:val="0"/>
        </w:numPr>
        <w:ind w:left="216" w:hanging="216"/>
        <w:rPr>
          <w:lang w:val="en-US"/>
        </w:rPr>
      </w:pPr>
      <w:bookmarkStart w:id="0" w:name="_GoBack"/>
      <w:bookmarkEnd w:id="0"/>
    </w:p>
    <w:sectPr w:rsidR="00174FCA" w:rsidRPr="00174FCA" w:rsidSect="00617B26">
      <w:footerReference w:type="default" r:id="rId12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54D" w:rsidRDefault="0007354D">
      <w:pPr>
        <w:spacing w:after="0"/>
      </w:pPr>
      <w:r>
        <w:separator/>
      </w:r>
    </w:p>
  </w:endnote>
  <w:endnote w:type="continuationSeparator" w:id="0">
    <w:p w:rsidR="0007354D" w:rsidRDefault="000735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0A9" w:rsidRDefault="009D5933">
    <w:pPr>
      <w:pStyle w:val="aa"/>
    </w:pPr>
    <w:r>
      <w:rPr>
        <w:lang w:bidi="ru-RU"/>
      </w:rPr>
      <w:t xml:space="preserve">Стр. </w:t>
    </w:r>
    <w:r>
      <w:rPr>
        <w:lang w:bidi="ru-RU"/>
      </w:rPr>
      <w:fldChar w:fldCharType="begin"/>
    </w:r>
    <w:r>
      <w:rPr>
        <w:lang w:bidi="ru-RU"/>
      </w:rPr>
      <w:instrText xml:space="preserve"> PAGE   \* MERGEFORMAT </w:instrText>
    </w:r>
    <w:r>
      <w:rPr>
        <w:lang w:bidi="ru-RU"/>
      </w:rPr>
      <w:fldChar w:fldCharType="separate"/>
    </w:r>
    <w:r w:rsidR="000354DC">
      <w:rPr>
        <w:noProof/>
        <w:lang w:bidi="ru-RU"/>
      </w:rPr>
      <w:t>2</w:t>
    </w:r>
    <w:r>
      <w:rPr>
        <w:noProof/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54D" w:rsidRDefault="0007354D">
      <w:pPr>
        <w:spacing w:after="0"/>
      </w:pPr>
      <w:r>
        <w:separator/>
      </w:r>
    </w:p>
  </w:footnote>
  <w:footnote w:type="continuationSeparator" w:id="0">
    <w:p w:rsidR="0007354D" w:rsidRDefault="000735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B1E96"/>
    <w:multiLevelType w:val="hybridMultilevel"/>
    <w:tmpl w:val="444A4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A27D43"/>
    <w:multiLevelType w:val="hybridMultilevel"/>
    <w:tmpl w:val="8D44D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1" w15:restartNumberingAfterBreak="0">
    <w:nsid w:val="71866955"/>
    <w:multiLevelType w:val="multilevel"/>
    <w:tmpl w:val="01684A1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5F337DA"/>
    <w:multiLevelType w:val="hybridMultilevel"/>
    <w:tmpl w:val="EA045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8"/>
  </w:num>
  <w:num w:numId="16">
    <w:abstractNumId w:val="12"/>
  </w:num>
  <w:num w:numId="17">
    <w:abstractNumId w:val="16"/>
  </w:num>
  <w:num w:numId="18">
    <w:abstractNumId w:val="10"/>
  </w:num>
  <w:num w:numId="19">
    <w:abstractNumId w:val="21"/>
  </w:num>
  <w:num w:numId="20">
    <w:abstractNumId w:val="19"/>
  </w:num>
  <w:num w:numId="21">
    <w:abstractNumId w:val="11"/>
  </w:num>
  <w:num w:numId="22">
    <w:abstractNumId w:val="14"/>
  </w:num>
  <w:num w:numId="23">
    <w:abstractNumId w:val="20"/>
  </w:num>
  <w:num w:numId="24">
    <w:abstractNumId w:val="15"/>
  </w:num>
  <w:num w:numId="25">
    <w:abstractNumId w:val="22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0F8"/>
    <w:rsid w:val="000354DC"/>
    <w:rsid w:val="0005231B"/>
    <w:rsid w:val="0007354D"/>
    <w:rsid w:val="000A4F59"/>
    <w:rsid w:val="00141A4C"/>
    <w:rsid w:val="00174FCA"/>
    <w:rsid w:val="001B29CF"/>
    <w:rsid w:val="001F2BDD"/>
    <w:rsid w:val="002439B8"/>
    <w:rsid w:val="0028220F"/>
    <w:rsid w:val="00356C14"/>
    <w:rsid w:val="0038330B"/>
    <w:rsid w:val="005D2CB2"/>
    <w:rsid w:val="00617B26"/>
    <w:rsid w:val="006270A9"/>
    <w:rsid w:val="00675956"/>
    <w:rsid w:val="00681034"/>
    <w:rsid w:val="006E373C"/>
    <w:rsid w:val="00816216"/>
    <w:rsid w:val="0087734B"/>
    <w:rsid w:val="0089412A"/>
    <w:rsid w:val="008D46EB"/>
    <w:rsid w:val="009D5933"/>
    <w:rsid w:val="00BD768D"/>
    <w:rsid w:val="00C61F8E"/>
    <w:rsid w:val="00CB0037"/>
    <w:rsid w:val="00D571ED"/>
    <w:rsid w:val="00E05C2F"/>
    <w:rsid w:val="00E070F8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B567DE"/>
  <w15:chartTrackingRefBased/>
  <w15:docId w15:val="{2497ABCF-C7E4-418A-AB1E-D356E69D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ru-RU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B29CF"/>
  </w:style>
  <w:style w:type="paragraph" w:styleId="1">
    <w:name w:val="heading 1"/>
    <w:basedOn w:val="a1"/>
    <w:link w:val="10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Заголовок Знак"/>
    <w:basedOn w:val="a2"/>
    <w:link w:val="a5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Верхний колонтитул Знак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b">
    <w:name w:val="Нижний колонтитул Знак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Заголовок 1 Знак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1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2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Основной текст 3 Знак"/>
    <w:basedOn w:val="a2"/>
    <w:link w:val="3"/>
    <w:uiPriority w:val="99"/>
    <w:semiHidden/>
    <w:rsid w:val="00E83E4B"/>
    <w:rPr>
      <w:szCs w:val="16"/>
    </w:rPr>
  </w:style>
  <w:style w:type="paragraph" w:styleId="af3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E83E4B"/>
    <w:rPr>
      <w:szCs w:val="16"/>
    </w:rPr>
  </w:style>
  <w:style w:type="character" w:styleId="af4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5">
    <w:name w:val="Document Map"/>
    <w:basedOn w:val="a1"/>
    <w:link w:val="af6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6">
    <w:name w:val="Схема документа Знак"/>
    <w:basedOn w:val="a2"/>
    <w:link w:val="af5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Заголовок 8 Знак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8">
    <w:name w:val="Balloon Text"/>
    <w:basedOn w:val="a1"/>
    <w:link w:val="af9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9">
    <w:name w:val="Текст выноски Знак"/>
    <w:basedOn w:val="a2"/>
    <w:link w:val="af8"/>
    <w:uiPriority w:val="99"/>
    <w:semiHidden/>
    <w:rsid w:val="0028220F"/>
    <w:rPr>
      <w:rFonts w:ascii="Segoe UI" w:hAnsi="Segoe UI" w:cs="Segoe UI"/>
      <w:szCs w:val="18"/>
    </w:rPr>
  </w:style>
  <w:style w:type="paragraph" w:styleId="afa">
    <w:name w:val="annotation text"/>
    <w:basedOn w:val="a1"/>
    <w:link w:val="afb"/>
    <w:uiPriority w:val="99"/>
    <w:semiHidden/>
    <w:unhideWhenUsed/>
    <w:rsid w:val="0028220F"/>
    <w:rPr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28220F"/>
    <w:rPr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8220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8220F"/>
    <w:rPr>
      <w:b/>
      <w:bCs/>
      <w:szCs w:val="20"/>
    </w:rPr>
  </w:style>
  <w:style w:type="paragraph" w:styleId="afe">
    <w:name w:val="endnote text"/>
    <w:basedOn w:val="a1"/>
    <w:link w:val="aff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8220F"/>
    <w:rPr>
      <w:szCs w:val="20"/>
    </w:rPr>
  </w:style>
  <w:style w:type="paragraph" w:styleId="21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1">
    <w:name w:val="Текст сноски Знак"/>
    <w:basedOn w:val="a2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Текст макроса Знак"/>
    <w:basedOn w:val="a2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5">
    <w:name w:val="Текст Знак"/>
    <w:basedOn w:val="a2"/>
    <w:link w:val="aff4"/>
    <w:uiPriority w:val="99"/>
    <w:semiHidden/>
    <w:rsid w:val="0028220F"/>
    <w:rPr>
      <w:rFonts w:ascii="Consolas" w:hAnsi="Consolas"/>
      <w:szCs w:val="21"/>
    </w:rPr>
  </w:style>
  <w:style w:type="paragraph" w:styleId="aff6">
    <w:name w:val="List Paragraph"/>
    <w:basedOn w:val="a1"/>
    <w:uiPriority w:val="34"/>
    <w:unhideWhenUsed/>
    <w:qFormat/>
    <w:rsid w:val="006E3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muso_al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muso_al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uso-al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uso-ismailov-941265198/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&#1064;&#1072;&#1073;&#1083;&#1086;&#1085;&#1099;\&#1056;&#1077;&#1079;&#1102;&#1084;&#1077;%20(&#1094;&#1074;&#1077;&#1090;&#1085;&#1086;&#107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BB9D01FC20F48EBB62BC86D71FE3D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66FC2E-1670-4A6D-8E31-7DC8AA752B40}"/>
      </w:docPartPr>
      <w:docPartBody>
        <w:p w:rsidR="00000000" w:rsidRDefault="001246D2">
          <w:pPr>
            <w:pStyle w:val="EBB9D01FC20F48EBB62BC86D71FE3D02"/>
          </w:pPr>
          <w:r>
            <w:rPr>
              <w:lang w:bidi="ru-RU"/>
            </w:rPr>
            <w:t>Цель</w:t>
          </w:r>
        </w:p>
      </w:docPartBody>
    </w:docPart>
    <w:docPart>
      <w:docPartPr>
        <w:name w:val="F16D7A110CB243368B5FFE36545E16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179E93-30C0-42A4-8ABB-ADBD4D12BCC4}"/>
      </w:docPartPr>
      <w:docPartBody>
        <w:p w:rsidR="00000000" w:rsidRDefault="001246D2">
          <w:pPr>
            <w:pStyle w:val="F16D7A110CB243368B5FFE36545E16F4"/>
          </w:pPr>
          <w:r>
            <w:rPr>
              <w:lang w:bidi="ru-RU"/>
            </w:rPr>
            <w:t>Образование</w:t>
          </w:r>
        </w:p>
      </w:docPartBody>
    </w:docPart>
    <w:docPart>
      <w:docPartPr>
        <w:name w:val="7CDBFE3CA6B14F329F69D307CDC4C7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E9ABA1-CCC3-46BB-B02D-E66A7D9191E5}"/>
      </w:docPartPr>
      <w:docPartBody>
        <w:p w:rsidR="00000000" w:rsidRDefault="001246D2">
          <w:pPr>
            <w:pStyle w:val="7CDBFE3CA6B14F329F69D307CDC4C783"/>
          </w:pPr>
          <w:r>
            <w:rPr>
              <w:lang w:bidi="ru-RU"/>
            </w:rPr>
            <w:t>Навыки и умения</w:t>
          </w:r>
        </w:p>
      </w:docPartBody>
    </w:docPart>
    <w:docPart>
      <w:docPartPr>
        <w:name w:val="F195DF02D38D4B17A0B9423426DE7E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7C9B8C-4FFD-4E5E-908F-5A9052A1C456}"/>
      </w:docPartPr>
      <w:docPartBody>
        <w:p w:rsidR="00000000" w:rsidRDefault="001246D2">
          <w:pPr>
            <w:pStyle w:val="F195DF02D38D4B17A0B9423426DE7E9E"/>
          </w:pPr>
          <w:r>
            <w:rPr>
              <w:lang w:bidi="ru-RU"/>
            </w:rPr>
            <w:t>Опыт ра</w:t>
          </w:r>
          <w:r>
            <w:rPr>
              <w:lang w:bidi="ru-RU"/>
            </w:rPr>
            <w:t>боты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BFD"/>
    <w:rsid w:val="001246D2"/>
    <w:rsid w:val="0024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C7E7FBE47B40E087AC8DBC4F14CE3E">
    <w:name w:val="D8C7E7FBE47B40E087AC8DBC4F14CE3E"/>
  </w:style>
  <w:style w:type="paragraph" w:customStyle="1" w:styleId="324CC9B68D52436085AB159CB82B338B">
    <w:name w:val="324CC9B68D52436085AB159CB82B338B"/>
  </w:style>
  <w:style w:type="paragraph" w:customStyle="1" w:styleId="C8A04F184A28472CB72E4B70CE6A0DDC">
    <w:name w:val="C8A04F184A28472CB72E4B70CE6A0DDC"/>
  </w:style>
  <w:style w:type="paragraph" w:customStyle="1" w:styleId="C1730F816C35417D8AED24CE0C2731DF">
    <w:name w:val="C1730F816C35417D8AED24CE0C2731DF"/>
  </w:style>
  <w:style w:type="paragraph" w:customStyle="1" w:styleId="EBB9D01FC20F48EBB62BC86D71FE3D02">
    <w:name w:val="EBB9D01FC20F48EBB62BC86D71FE3D02"/>
  </w:style>
  <w:style w:type="paragraph" w:customStyle="1" w:styleId="AD510C43155D4951B2478E32F7DDD8FB">
    <w:name w:val="AD510C43155D4951B2478E32F7DDD8FB"/>
  </w:style>
  <w:style w:type="paragraph" w:customStyle="1" w:styleId="F16D7A110CB243368B5FFE36545E16F4">
    <w:name w:val="F16D7A110CB243368B5FFE36545E16F4"/>
  </w:style>
  <w:style w:type="paragraph" w:customStyle="1" w:styleId="655D7A86E6CB4C5AA38C9F9E9EC27D8C">
    <w:name w:val="655D7A86E6CB4C5AA38C9F9E9EC27D8C"/>
  </w:style>
  <w:style w:type="paragraph" w:customStyle="1" w:styleId="238E88622C294C8CBBE5E3B1E378355C">
    <w:name w:val="238E88622C294C8CBBE5E3B1E378355C"/>
  </w:style>
  <w:style w:type="paragraph" w:customStyle="1" w:styleId="558A5AE05D824F29A577AD2D3F02E645">
    <w:name w:val="558A5AE05D824F29A577AD2D3F02E645"/>
  </w:style>
  <w:style w:type="paragraph" w:customStyle="1" w:styleId="037794973B3D42ABB60470E3D5211EF6">
    <w:name w:val="037794973B3D42ABB60470E3D5211EF6"/>
  </w:style>
  <w:style w:type="paragraph" w:customStyle="1" w:styleId="AEFB55AB11F34FCCACB1DE1BD5DBD38F">
    <w:name w:val="AEFB55AB11F34FCCACB1DE1BD5DBD38F"/>
  </w:style>
  <w:style w:type="paragraph" w:customStyle="1" w:styleId="68B389353AB449A9B17AABC9A4C5C820">
    <w:name w:val="68B389353AB449A9B17AABC9A4C5C820"/>
  </w:style>
  <w:style w:type="paragraph" w:customStyle="1" w:styleId="079A2F2257604ABFB8595E1578AB5CB2">
    <w:name w:val="079A2F2257604ABFB8595E1578AB5CB2"/>
  </w:style>
  <w:style w:type="paragraph" w:customStyle="1" w:styleId="4D84333D0F0D41CA90C90D79282ABAC5">
    <w:name w:val="4D84333D0F0D41CA90C90D79282ABAC5"/>
  </w:style>
  <w:style w:type="paragraph" w:customStyle="1" w:styleId="7CDBFE3CA6B14F329F69D307CDC4C783">
    <w:name w:val="7CDBFE3CA6B14F329F69D307CDC4C783"/>
  </w:style>
  <w:style w:type="paragraph" w:customStyle="1" w:styleId="C20DB58E64EC4B2D972A77F00236375E">
    <w:name w:val="C20DB58E64EC4B2D972A77F00236375E"/>
  </w:style>
  <w:style w:type="paragraph" w:customStyle="1" w:styleId="10D6317CED0945459E6946C1FEA48F04">
    <w:name w:val="10D6317CED0945459E6946C1FEA48F04"/>
  </w:style>
  <w:style w:type="paragraph" w:customStyle="1" w:styleId="7B97C9D50E894AC09E262D43637548A1">
    <w:name w:val="7B97C9D50E894AC09E262D43637548A1"/>
  </w:style>
  <w:style w:type="paragraph" w:customStyle="1" w:styleId="8F9D8EC37B584ED596A8582A0C88A5B7">
    <w:name w:val="8F9D8EC37B584ED596A8582A0C88A5B7"/>
  </w:style>
  <w:style w:type="paragraph" w:customStyle="1" w:styleId="34070596B37F4054BAB2933B47F33A43">
    <w:name w:val="34070596B37F4054BAB2933B47F33A43"/>
  </w:style>
  <w:style w:type="paragraph" w:customStyle="1" w:styleId="91490DA3DBD74615BF9431FACFD867FF">
    <w:name w:val="91490DA3DBD74615BF9431FACFD867FF"/>
  </w:style>
  <w:style w:type="paragraph" w:customStyle="1" w:styleId="8C47E516B6AF406E8C2B6E42F2685EB3">
    <w:name w:val="8C47E516B6AF406E8C2B6E42F2685EB3"/>
  </w:style>
  <w:style w:type="paragraph" w:customStyle="1" w:styleId="F35AA78DAAD644B8A9CA274E0B3959CA">
    <w:name w:val="F35AA78DAAD644B8A9CA274E0B3959CA"/>
  </w:style>
  <w:style w:type="paragraph" w:customStyle="1" w:styleId="F195DF02D38D4B17A0B9423426DE7E9E">
    <w:name w:val="F195DF02D38D4B17A0B9423426DE7E9E"/>
  </w:style>
  <w:style w:type="paragraph" w:customStyle="1" w:styleId="E16D90B30C694BA6B75896B1061F70CC">
    <w:name w:val="E16D90B30C694BA6B75896B1061F70CC"/>
  </w:style>
  <w:style w:type="paragraph" w:customStyle="1" w:styleId="1FF5F4BF7EB14B6EA0689469BC77D2FF">
    <w:name w:val="1FF5F4BF7EB14B6EA0689469BC77D2FF"/>
  </w:style>
  <w:style w:type="paragraph" w:customStyle="1" w:styleId="7544037DD8CC44949D4037C105EF992F">
    <w:name w:val="7544037DD8CC44949D4037C105EF992F"/>
  </w:style>
  <w:style w:type="paragraph" w:customStyle="1" w:styleId="62C9763E5EAD43448386847FBFFD1DE7">
    <w:name w:val="62C9763E5EAD43448386847FBFFD1DE7"/>
  </w:style>
  <w:style w:type="paragraph" w:customStyle="1" w:styleId="B8D156ED511F468F8C99D6310F8FB3A0">
    <w:name w:val="B8D156ED511F468F8C99D6310F8FB3A0"/>
  </w:style>
  <w:style w:type="paragraph" w:customStyle="1" w:styleId="EAE0E7CCE5CB40DFBCF3CC9E25CDEBE8">
    <w:name w:val="EAE0E7CCE5CB40DFBCF3CC9E25CDEBE8"/>
  </w:style>
  <w:style w:type="paragraph" w:customStyle="1" w:styleId="B358DAB92CC748FAA3C5EE7D6308AFEC">
    <w:name w:val="B358DAB92CC748FAA3C5EE7D6308AFEC"/>
  </w:style>
  <w:style w:type="paragraph" w:customStyle="1" w:styleId="8E4882A0D052485C9509FA1DB771F8AD">
    <w:name w:val="8E4882A0D052485C9509FA1DB771F8AD"/>
  </w:style>
  <w:style w:type="paragraph" w:customStyle="1" w:styleId="55B256DAF6FF46D9974B017379FA6FD2">
    <w:name w:val="55B256DAF6FF46D9974B017379FA6FD2"/>
    <w:rsid w:val="00244B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97038-1316-495E-BE05-7CCC59C4D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(цветное).dotx</Template>
  <TotalTime>65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keywords/>
  <cp:lastModifiedBy>Acer</cp:lastModifiedBy>
  <cp:revision>6</cp:revision>
  <dcterms:created xsi:type="dcterms:W3CDTF">2021-08-11T17:09:00Z</dcterms:created>
  <dcterms:modified xsi:type="dcterms:W3CDTF">2021-08-11T18:14:00Z</dcterms:modified>
  <cp:version/>
</cp:coreProperties>
</file>